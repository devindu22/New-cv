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page" w:horzAnchor="margin" w:tblpXSpec="center" w:tblpY="1"/>
        <w:tblW w:w="10790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C7115A" w14:paraId="6CD73A5B" w14:textId="77777777" w:rsidTr="00C7115A">
        <w:trPr>
          <w:trHeight w:val="4410"/>
        </w:trPr>
        <w:tc>
          <w:tcPr>
            <w:tcW w:w="3600" w:type="dxa"/>
            <w:vAlign w:val="bottom"/>
          </w:tcPr>
          <w:p w14:paraId="470D0B2F" w14:textId="77777777" w:rsidR="00C7115A" w:rsidRDefault="00C7115A" w:rsidP="00C7115A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923313B" wp14:editId="46246A44">
                      <wp:extent cx="1866900" cy="1847850"/>
                      <wp:effectExtent l="19050" t="19050" r="38100" b="38100"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66900" cy="184785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C97ECBD" id="Oval 2" o:spid="_x0000_s1026" style="width:147pt;height:14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" strokecolor="#94b6d2 [3204]" strokeweight="5pt">
                      <v:fill r:id="rId8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5A72F3DF" w14:textId="77777777" w:rsidR="00C7115A" w:rsidRDefault="00C7115A" w:rsidP="00C7115A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07029E23" w14:textId="77777777" w:rsidR="00C7115A" w:rsidRDefault="00C7115A" w:rsidP="00C7115A">
            <w:pPr>
              <w:pStyle w:val="Title"/>
            </w:pPr>
            <w:r>
              <w:t>Devindu malshan</w:t>
            </w:r>
          </w:p>
          <w:p w14:paraId="0A795C51" w14:textId="77777777" w:rsidR="00C7115A" w:rsidRDefault="00C7115A" w:rsidP="00C7115A">
            <w:pPr>
              <w:pStyle w:val="Subtitle"/>
            </w:pPr>
            <w:r>
              <w:rPr>
                <w:spacing w:val="1"/>
                <w:w w:val="64"/>
              </w:rPr>
              <w:t>IT SUPPORT SPECIALIS</w:t>
            </w:r>
            <w:r>
              <w:rPr>
                <w:spacing w:val="0"/>
                <w:w w:val="64"/>
              </w:rPr>
              <w:t>T</w:t>
            </w:r>
          </w:p>
        </w:tc>
      </w:tr>
      <w:tr w:rsidR="00C7115A" w14:paraId="4BD44335" w14:textId="77777777" w:rsidTr="00C7115A">
        <w:tc>
          <w:tcPr>
            <w:tcW w:w="3600" w:type="dxa"/>
          </w:tcPr>
          <w:sdt>
            <w:sdtPr>
              <w:id w:val="-1711873194"/>
              <w:placeholder>
                <w:docPart w:val="938808E11C8745468EE02A275299A442"/>
              </w:placeholder>
              <w:temporary/>
              <w:showingPlcHdr/>
              <w15:appearance w15:val="hidden"/>
            </w:sdtPr>
            <w:sdtContent>
              <w:p w14:paraId="17E6B856" w14:textId="77777777" w:rsidR="00C7115A" w:rsidRDefault="00C7115A" w:rsidP="00C7115A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093A77B7" w14:textId="77777777" w:rsidR="00C7115A" w:rsidRPr="001C4ED1" w:rsidRDefault="00C7115A" w:rsidP="00C7115A">
            <w:pPr>
              <w:pStyle w:val="Heading3"/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</w:rPr>
            </w:pPr>
            <w:r w:rsidRPr="00902299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</w:rPr>
              <w:t>As a software engineering student with a rich educational journey, I am passionate about transforming complex ideas into cutting-edge solutions. My diverse expertise, from front-end development to advanced AI and data analytics, empowers me to tackle challenges with innovation and precision. With certifications from Harvard and Google, I excel at leveraging technology to create impactful outcomes. My strong analytical skills and collaborative spirit make me a valuable asset in any dynamic, forward-thinking environment. Seeking opportunities to drive excellence in AI-driven projects.</w:t>
            </w:r>
          </w:p>
          <w:p w14:paraId="230F4B00" w14:textId="77777777" w:rsidR="00C7115A" w:rsidRPr="001C4ED1" w:rsidRDefault="00C7115A" w:rsidP="00C7115A">
            <w:pPr>
              <w:spacing w:line="360" w:lineRule="auto"/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8"/>
                <w:szCs w:val="6"/>
              </w:rPr>
            </w:pPr>
          </w:p>
          <w:p w14:paraId="1CBCF63A" w14:textId="77777777" w:rsidR="00C7115A" w:rsidRDefault="00C7115A" w:rsidP="00C7115A">
            <w:pPr>
              <w:spacing w:line="360" w:lineRule="auto"/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</w:rPr>
            </w:pPr>
            <w:r w:rsidRPr="00902299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</w:rPr>
              <w:t xml:space="preserve">PERSONAL INFOMATION </w:t>
            </w:r>
          </w:p>
          <w:p w14:paraId="183EBD87" w14:textId="77777777" w:rsidR="00C7115A" w:rsidRDefault="00000000" w:rsidP="00C7115A">
            <w:sdt>
              <w:sdtPr>
                <w:id w:val="1111563247"/>
                <w:placeholder>
                  <w:docPart w:val="078AE92F15184357A8DE999CAB791527"/>
                </w:placeholder>
                <w:temporary/>
                <w:showingPlcHdr/>
                <w15:appearance w15:val="hidden"/>
              </w:sdtPr>
              <w:sdtContent>
                <w:r w:rsidR="00C7115A" w:rsidRPr="004D3011">
                  <w:t>PHONE:</w:t>
                </w:r>
              </w:sdtContent>
            </w:sdt>
            <w:r w:rsidR="00C7115A">
              <w:t xml:space="preserve"> </w:t>
            </w:r>
            <w:r w:rsidR="00C7115A" w:rsidRPr="003A5342">
              <w:t>+94 78 23 50 462</w:t>
            </w:r>
          </w:p>
          <w:p w14:paraId="39F9AF32" w14:textId="77777777" w:rsidR="00C7115A" w:rsidRPr="001C4ED1" w:rsidRDefault="00C7115A" w:rsidP="00C7115A">
            <w:pPr>
              <w:rPr>
                <w:sz w:val="14"/>
                <w:szCs w:val="18"/>
              </w:rPr>
            </w:pPr>
          </w:p>
          <w:p w14:paraId="3AC2F21F" w14:textId="77777777" w:rsidR="00C7115A" w:rsidRDefault="00C7115A" w:rsidP="00C7115A">
            <w:r>
              <w:t>ADDRESS:</w:t>
            </w:r>
          </w:p>
          <w:p w14:paraId="63CF6ABF" w14:textId="77777777" w:rsidR="00C7115A" w:rsidRDefault="00C7115A" w:rsidP="00C7115A">
            <w:r w:rsidRPr="003A5342">
              <w:t>162/c, Pragathi Mawatha, Nagoda, Kalutara South, 12000</w:t>
            </w:r>
          </w:p>
          <w:p w14:paraId="273F1946" w14:textId="77777777" w:rsidR="00C7115A" w:rsidRDefault="00C7115A" w:rsidP="00C7115A"/>
          <w:p w14:paraId="3AB95DE2" w14:textId="77777777" w:rsidR="00C7115A" w:rsidRDefault="00000000" w:rsidP="00C7115A">
            <w:sdt>
              <w:sdtPr>
                <w:id w:val="-240260293"/>
                <w:placeholder>
                  <w:docPart w:val="645811DDD9004E1D9B043D7FBB9701AE"/>
                </w:placeholder>
                <w:temporary/>
                <w:showingPlcHdr/>
                <w15:appearance w15:val="hidden"/>
              </w:sdtPr>
              <w:sdtContent>
                <w:r w:rsidR="00C7115A" w:rsidRPr="004D3011">
                  <w:t>EMAIL:</w:t>
                </w:r>
              </w:sdtContent>
            </w:sdt>
            <w:r w:rsidR="00C7115A">
              <w:t xml:space="preserve"> </w:t>
            </w:r>
            <w:hyperlink r:id="rId9" w:history="1">
              <w:r w:rsidR="00C7115A" w:rsidRPr="00B7034E">
                <w:rPr>
                  <w:rStyle w:val="Hyperlink"/>
                  <w:color w:val="0070C0"/>
                </w:rPr>
                <w:t>devindu.nwcv@gmail.com</w:t>
              </w:r>
            </w:hyperlink>
          </w:p>
          <w:p w14:paraId="74537D91" w14:textId="77777777" w:rsidR="00C7115A" w:rsidRPr="001C4ED1" w:rsidRDefault="00C7115A" w:rsidP="00C7115A">
            <w:pPr>
              <w:rPr>
                <w:sz w:val="16"/>
                <w:szCs w:val="20"/>
              </w:rPr>
            </w:pPr>
          </w:p>
          <w:p w14:paraId="4205150B" w14:textId="77777777" w:rsidR="00C7115A" w:rsidRPr="003A5342" w:rsidRDefault="00C7115A" w:rsidP="00C7115A">
            <w:pPr>
              <w:rPr>
                <w:color w:val="000000" w:themeColor="text1"/>
              </w:rPr>
            </w:pPr>
            <w:r w:rsidRPr="003A5342">
              <w:rPr>
                <w:color w:val="000000" w:themeColor="text1"/>
              </w:rPr>
              <w:t>LinkedIn:</w:t>
            </w:r>
          </w:p>
          <w:p w14:paraId="58051A17" w14:textId="77777777" w:rsidR="00C7115A" w:rsidRPr="00902299" w:rsidRDefault="00C7115A" w:rsidP="00C7115A">
            <w:pPr>
              <w:rPr>
                <w:rStyle w:val="Hyperlink"/>
                <w:color w:val="0070C0"/>
                <w:u w:val="none"/>
              </w:rPr>
            </w:pPr>
            <w:hyperlink r:id="rId10" w:history="1">
              <w:r w:rsidRPr="00B7034E">
                <w:rPr>
                  <w:rStyle w:val="Hyperlink"/>
                  <w:color w:val="0070C0"/>
                </w:rPr>
                <w:t>Devindu Malshan | LinkedIn</w:t>
              </w:r>
            </w:hyperlink>
          </w:p>
          <w:p w14:paraId="56C6CF0D" w14:textId="77777777" w:rsidR="00C7115A" w:rsidRPr="00CB0055" w:rsidRDefault="00C7115A" w:rsidP="00C7115A">
            <w:pPr>
              <w:pStyle w:val="Heading3"/>
            </w:pPr>
            <w:r>
              <w:t>skills</w:t>
            </w:r>
          </w:p>
          <w:p w14:paraId="240218BD" w14:textId="2AC22395" w:rsidR="00C7115A" w:rsidRPr="00902299" w:rsidRDefault="00A2437C" w:rsidP="00C7115A">
            <w:pPr>
              <w:spacing w:line="276" w:lineRule="auto"/>
            </w:pPr>
            <w:r>
              <w:t>-</w:t>
            </w:r>
            <w:r w:rsidR="00B7034E">
              <w:t xml:space="preserve"> </w:t>
            </w:r>
            <w:r w:rsidR="00C7115A" w:rsidRPr="00902299">
              <w:t>Methodical problem-solving with a critical analytical mindset.</w:t>
            </w:r>
          </w:p>
          <w:p w14:paraId="7F7BDD87" w14:textId="74DBC2F3" w:rsidR="00C7115A" w:rsidRPr="00902299" w:rsidRDefault="00A2437C" w:rsidP="00C7115A">
            <w:pPr>
              <w:spacing w:line="276" w:lineRule="auto"/>
            </w:pPr>
            <w:r>
              <w:t>-</w:t>
            </w:r>
            <w:r w:rsidR="00B7034E">
              <w:t xml:space="preserve"> </w:t>
            </w:r>
            <w:r w:rsidR="00C7115A" w:rsidRPr="00902299">
              <w:t>Proficient in Machine Learning, Feature Engineering, and Cloud Computing.</w:t>
            </w:r>
          </w:p>
          <w:p w14:paraId="4DEE8033" w14:textId="2DD2CA7B" w:rsidR="00C7115A" w:rsidRPr="00902299" w:rsidRDefault="00A2437C" w:rsidP="00C7115A">
            <w:pPr>
              <w:spacing w:line="276" w:lineRule="auto"/>
            </w:pPr>
            <w:r>
              <w:t>-</w:t>
            </w:r>
            <w:r w:rsidR="00B7034E">
              <w:t xml:space="preserve"> </w:t>
            </w:r>
            <w:r w:rsidR="00C7115A" w:rsidRPr="00902299">
              <w:t>Strong programming skills in Java, C#, and Python.</w:t>
            </w:r>
          </w:p>
          <w:p w14:paraId="51B8FD9E" w14:textId="0AAEA13C" w:rsidR="00C7115A" w:rsidRPr="004D3011" w:rsidRDefault="00A2437C" w:rsidP="00C7115A">
            <w:pPr>
              <w:spacing w:line="276" w:lineRule="auto"/>
            </w:pPr>
            <w:r>
              <w:t>-</w:t>
            </w:r>
            <w:r w:rsidR="00B7034E">
              <w:t xml:space="preserve"> </w:t>
            </w:r>
            <w:r w:rsidR="00C7115A" w:rsidRPr="00902299">
              <w:t>Excellent interpersonal skills and collaborative team player.</w:t>
            </w:r>
          </w:p>
        </w:tc>
        <w:tc>
          <w:tcPr>
            <w:tcW w:w="720" w:type="dxa"/>
          </w:tcPr>
          <w:p w14:paraId="40E66F1D" w14:textId="77777777" w:rsidR="00C7115A" w:rsidRDefault="00C7115A" w:rsidP="00C7115A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DC3B47D619D04473B8548395051B4AFD"/>
              </w:placeholder>
              <w:temporary/>
              <w:showingPlcHdr/>
              <w15:appearance w15:val="hidden"/>
            </w:sdtPr>
            <w:sdtContent>
              <w:p w14:paraId="634187C5" w14:textId="77777777" w:rsidR="00C7115A" w:rsidRDefault="00C7115A" w:rsidP="00C7115A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64028168" w14:textId="2B8F8B93" w:rsidR="00C7115A" w:rsidRPr="001C4ED1" w:rsidRDefault="00C7115A" w:rsidP="00C7115A">
            <w:pPr>
              <w:rPr>
                <w:b/>
                <w:bCs/>
                <w:sz w:val="20"/>
                <w:szCs w:val="24"/>
              </w:rPr>
            </w:pPr>
            <w:r w:rsidRPr="001C4ED1">
              <w:rPr>
                <w:b/>
                <w:bCs/>
                <w:sz w:val="20"/>
                <w:szCs w:val="24"/>
              </w:rPr>
              <w:t xml:space="preserve">Pearson </w:t>
            </w:r>
            <w:r w:rsidR="0064560F">
              <w:rPr>
                <w:b/>
                <w:bCs/>
                <w:sz w:val="20"/>
                <w:szCs w:val="24"/>
              </w:rPr>
              <w:t xml:space="preserve">Education </w:t>
            </w:r>
            <w:r>
              <w:rPr>
                <w:b/>
                <w:bCs/>
                <w:sz w:val="20"/>
                <w:szCs w:val="24"/>
              </w:rPr>
              <w:t>London</w:t>
            </w:r>
          </w:p>
          <w:p w14:paraId="345C4F6C" w14:textId="76ADE2DB" w:rsidR="00A2437C" w:rsidRDefault="00A2437C" w:rsidP="00A2437C">
            <w:r>
              <w:t>Sep 2024</w:t>
            </w:r>
          </w:p>
          <w:p w14:paraId="4F2B61C0" w14:textId="64CD55AA" w:rsidR="00C7115A" w:rsidRDefault="00C7115A" w:rsidP="00C7115A">
            <w:r>
              <w:t>BTEC Level 5 Higher National Diploma in Computing Software Engineering - Reading</w:t>
            </w:r>
          </w:p>
          <w:p w14:paraId="3596BDE2" w14:textId="77777777" w:rsidR="00C7115A" w:rsidRDefault="00C7115A" w:rsidP="00C7115A"/>
          <w:p w14:paraId="72FF4BE2" w14:textId="77777777" w:rsidR="00C7115A" w:rsidRPr="001C4ED1" w:rsidRDefault="00C7115A" w:rsidP="00C7115A">
            <w:pPr>
              <w:rPr>
                <w:b/>
                <w:bCs/>
                <w:sz w:val="20"/>
                <w:szCs w:val="24"/>
              </w:rPr>
            </w:pPr>
            <w:r w:rsidRPr="001C4ED1">
              <w:rPr>
                <w:b/>
                <w:bCs/>
                <w:sz w:val="20"/>
                <w:szCs w:val="24"/>
              </w:rPr>
              <w:t>Oxford Home Study Center - OHSC</w:t>
            </w:r>
          </w:p>
          <w:p w14:paraId="655E52E5" w14:textId="65C5E793" w:rsidR="00A2437C" w:rsidRDefault="00A2437C" w:rsidP="00A2437C">
            <w:r>
              <w:t>Oct 2024</w:t>
            </w:r>
          </w:p>
          <w:p w14:paraId="470F1390" w14:textId="179E0C1E" w:rsidR="00C7115A" w:rsidRDefault="00C7115A" w:rsidP="00C7115A">
            <w:r w:rsidRPr="003A5342">
              <w:t>H</w:t>
            </w:r>
            <w:r w:rsidR="00B7034E">
              <w:t xml:space="preserve">uman </w:t>
            </w:r>
            <w:r w:rsidRPr="003A5342">
              <w:t>R</w:t>
            </w:r>
            <w:r w:rsidR="00B7034E">
              <w:t>esource</w:t>
            </w:r>
            <w:r w:rsidRPr="003A5342">
              <w:t xml:space="preserve"> Management</w:t>
            </w:r>
          </w:p>
          <w:p w14:paraId="2CC83F34" w14:textId="77777777" w:rsidR="00C7115A" w:rsidRDefault="00C7115A" w:rsidP="00C7115A"/>
          <w:p w14:paraId="192D6DA8" w14:textId="02F28A45" w:rsidR="00C7115A" w:rsidRPr="001C4ED1" w:rsidRDefault="00C7115A" w:rsidP="00C7115A">
            <w:pPr>
              <w:rPr>
                <w:b/>
                <w:bCs/>
                <w:sz w:val="20"/>
                <w:szCs w:val="24"/>
              </w:rPr>
            </w:pPr>
            <w:r w:rsidRPr="001C4ED1">
              <w:rPr>
                <w:b/>
                <w:bCs/>
                <w:sz w:val="20"/>
                <w:szCs w:val="24"/>
              </w:rPr>
              <w:t>Harvard Edx Online</w:t>
            </w:r>
            <w:r w:rsidR="00A2437C">
              <w:rPr>
                <w:b/>
                <w:bCs/>
                <w:sz w:val="20"/>
                <w:szCs w:val="24"/>
              </w:rPr>
              <w:t xml:space="preserve"> – Harvard University </w:t>
            </w:r>
          </w:p>
          <w:p w14:paraId="280093C5" w14:textId="423427E2" w:rsidR="00A2437C" w:rsidRDefault="00A2437C" w:rsidP="00A2437C">
            <w:r w:rsidRPr="002613A5">
              <w:t>Aug 2024</w:t>
            </w:r>
          </w:p>
          <w:p w14:paraId="7ED48F9B" w14:textId="017CB38B" w:rsidR="00C7115A" w:rsidRDefault="00C7115A" w:rsidP="00C7115A">
            <w:r w:rsidRPr="002613A5">
              <w:t xml:space="preserve">CS50 - Artificial Intelligence </w:t>
            </w:r>
            <w:r w:rsidR="00A2437C">
              <w:t xml:space="preserve">&amp; </w:t>
            </w:r>
            <w:r w:rsidRPr="002613A5">
              <w:t xml:space="preserve">Machine Learning in Python </w:t>
            </w:r>
          </w:p>
          <w:p w14:paraId="0D7EF3C5" w14:textId="77777777" w:rsidR="00C7115A" w:rsidRDefault="00C7115A" w:rsidP="00C7115A"/>
          <w:p w14:paraId="5A5A76D3" w14:textId="6C8A6E48" w:rsidR="00C7115A" w:rsidRPr="001C4ED1" w:rsidRDefault="00C7115A" w:rsidP="00C7115A">
            <w:pPr>
              <w:rPr>
                <w:b/>
                <w:bCs/>
                <w:sz w:val="20"/>
                <w:szCs w:val="24"/>
              </w:rPr>
            </w:pPr>
            <w:r w:rsidRPr="001C4ED1">
              <w:rPr>
                <w:b/>
                <w:bCs/>
                <w:sz w:val="20"/>
                <w:szCs w:val="24"/>
              </w:rPr>
              <w:t>ESOFT Metro Campus</w:t>
            </w:r>
            <w:r w:rsidR="00A2437C">
              <w:rPr>
                <w:b/>
                <w:bCs/>
                <w:sz w:val="20"/>
                <w:szCs w:val="24"/>
              </w:rPr>
              <w:t xml:space="preserve"> &amp; Pearson LTD</w:t>
            </w:r>
          </w:p>
          <w:p w14:paraId="4013339B" w14:textId="5C2D4379" w:rsidR="00A2437C" w:rsidRDefault="00A2437C" w:rsidP="00A2437C">
            <w:r>
              <w:t>Nov 2023</w:t>
            </w:r>
          </w:p>
          <w:p w14:paraId="5B8D6793" w14:textId="7D5EFCBF" w:rsidR="00C7115A" w:rsidRDefault="00C7115A" w:rsidP="00C7115A">
            <w:r>
              <w:t>Level 3 Diploma in Information Technology</w:t>
            </w:r>
          </w:p>
          <w:p w14:paraId="0ABFD987" w14:textId="77777777" w:rsidR="00A2437C" w:rsidRDefault="00A2437C" w:rsidP="00C7115A"/>
          <w:p w14:paraId="562D20DF" w14:textId="6E0C875E" w:rsidR="00A2437C" w:rsidRPr="009558D0" w:rsidRDefault="00A2437C" w:rsidP="00C7115A">
            <w:pPr>
              <w:rPr>
                <w:b/>
                <w:bCs/>
                <w:sz w:val="20"/>
                <w:szCs w:val="24"/>
              </w:rPr>
            </w:pPr>
            <w:r w:rsidRPr="009558D0">
              <w:rPr>
                <w:b/>
                <w:bCs/>
                <w:sz w:val="20"/>
                <w:szCs w:val="24"/>
              </w:rPr>
              <w:t>Institute of Java &amp; Software Engineering</w:t>
            </w:r>
            <w:r w:rsidR="009558D0">
              <w:rPr>
                <w:b/>
                <w:bCs/>
                <w:sz w:val="20"/>
                <w:szCs w:val="24"/>
              </w:rPr>
              <w:t xml:space="preserve"> - IJSE</w:t>
            </w:r>
          </w:p>
          <w:p w14:paraId="02846DB3" w14:textId="7D08D054" w:rsidR="00C7115A" w:rsidRDefault="00C7115A" w:rsidP="00C7115A">
            <w:r>
              <w:t>Sep</w:t>
            </w:r>
            <w:r w:rsidRPr="00CB72C2">
              <w:t xml:space="preserve"> 202</w:t>
            </w:r>
            <w:r>
              <w:t>2</w:t>
            </w:r>
            <w:r w:rsidRPr="00CB72C2">
              <w:t xml:space="preserve"> - </w:t>
            </w:r>
            <w:r>
              <w:t>Apr</w:t>
            </w:r>
            <w:r w:rsidRPr="00CB72C2">
              <w:t xml:space="preserve"> 202</w:t>
            </w:r>
            <w:r>
              <w:t>3</w:t>
            </w:r>
          </w:p>
          <w:p w14:paraId="6AA2CEF8" w14:textId="68784780" w:rsidR="00A2437C" w:rsidRDefault="00A2437C" w:rsidP="00C7115A">
            <w:r>
              <w:t xml:space="preserve">Rapid Mobile &amp; Web </w:t>
            </w:r>
            <w:r w:rsidR="00B7034E">
              <w:t xml:space="preserve">Application </w:t>
            </w:r>
            <w:r>
              <w:t>Development</w:t>
            </w:r>
          </w:p>
          <w:p w14:paraId="68D7FDC4" w14:textId="0EECB821" w:rsidR="00C7115A" w:rsidRDefault="00C7115A" w:rsidP="00C7115A"/>
          <w:p w14:paraId="50F9A414" w14:textId="0A1147EB" w:rsidR="009558D0" w:rsidRPr="009558D0" w:rsidRDefault="009558D0" w:rsidP="00C7115A">
            <w:pPr>
              <w:rPr>
                <w:b/>
                <w:bCs/>
                <w:sz w:val="20"/>
                <w:szCs w:val="24"/>
              </w:rPr>
            </w:pPr>
            <w:r w:rsidRPr="009558D0">
              <w:rPr>
                <w:b/>
                <w:bCs/>
                <w:sz w:val="20"/>
                <w:szCs w:val="24"/>
              </w:rPr>
              <w:t>Goethe Institute Sri Lanka</w:t>
            </w:r>
          </w:p>
          <w:p w14:paraId="10776B9B" w14:textId="3C9A84FD" w:rsidR="009558D0" w:rsidRDefault="009558D0" w:rsidP="009558D0">
            <w:r w:rsidRPr="00CB72C2">
              <w:t>Aug 2023</w:t>
            </w:r>
          </w:p>
          <w:p w14:paraId="412F4136" w14:textId="77CE471A" w:rsidR="00C7115A" w:rsidRDefault="009558D0" w:rsidP="00C7115A">
            <w:r>
              <w:t>German Language</w:t>
            </w:r>
            <w:r w:rsidR="00B7034E">
              <w:t xml:space="preserve"> - </w:t>
            </w:r>
            <w:r w:rsidR="00C7115A" w:rsidRPr="00CB72C2">
              <w:t>Zertifikat A1</w:t>
            </w:r>
          </w:p>
          <w:p w14:paraId="5CB5931B" w14:textId="0852FC7D" w:rsidR="00A2437C" w:rsidRDefault="00A2437C" w:rsidP="00A2437C"/>
          <w:p w14:paraId="6F475D79" w14:textId="000D18AC" w:rsidR="00B7034E" w:rsidRPr="00B7034E" w:rsidRDefault="00B7034E" w:rsidP="00A2437C">
            <w:pPr>
              <w:rPr>
                <w:b/>
                <w:bCs/>
                <w:sz w:val="20"/>
                <w:szCs w:val="24"/>
              </w:rPr>
            </w:pPr>
            <w:r w:rsidRPr="00B7034E">
              <w:rPr>
                <w:b/>
                <w:bCs/>
                <w:sz w:val="20"/>
                <w:szCs w:val="24"/>
              </w:rPr>
              <w:t>Kalutara Vidyalaya National School</w:t>
            </w:r>
          </w:p>
          <w:p w14:paraId="4D29C4A2" w14:textId="7DAFDE53" w:rsidR="00B7034E" w:rsidRPr="00B572F2" w:rsidRDefault="00B7034E" w:rsidP="00A2437C">
            <w:r>
              <w:t>2006 – 2019</w:t>
            </w:r>
          </w:p>
          <w:p w14:paraId="275A19A9" w14:textId="14A8CC94" w:rsidR="00A2437C" w:rsidRDefault="00A2437C" w:rsidP="00A2437C">
            <w:r w:rsidRPr="00B572F2">
              <w:t xml:space="preserve">Advanced </w:t>
            </w:r>
            <w:r w:rsidR="009558D0">
              <w:t>L</w:t>
            </w:r>
            <w:r w:rsidRPr="00B572F2">
              <w:t xml:space="preserve">evel </w:t>
            </w:r>
            <w:r w:rsidR="009558D0">
              <w:t>P</w:t>
            </w:r>
            <w:r w:rsidRPr="00B572F2">
              <w:t xml:space="preserve">hysics </w:t>
            </w:r>
            <w:r w:rsidR="009558D0">
              <w:t>Stream</w:t>
            </w:r>
          </w:p>
          <w:p w14:paraId="1F997907" w14:textId="77777777" w:rsidR="00C7115A" w:rsidRPr="003A5342" w:rsidRDefault="00C7115A" w:rsidP="00C7115A">
            <w:pPr>
              <w:pStyle w:val="Heading2"/>
              <w:rPr>
                <w:szCs w:val="28"/>
              </w:rPr>
            </w:pPr>
            <w:r w:rsidRPr="003A5342">
              <w:rPr>
                <w:szCs w:val="28"/>
              </w:rPr>
              <w:t xml:space="preserve">licenses &amp; CERTIFICATIONs </w:t>
            </w:r>
          </w:p>
          <w:p w14:paraId="5DC4D22A" w14:textId="77777777" w:rsidR="00C7115A" w:rsidRPr="001C4ED1" w:rsidRDefault="00C7115A" w:rsidP="00C7115A">
            <w:pPr>
              <w:rPr>
                <w:b/>
                <w:bCs/>
                <w:sz w:val="20"/>
                <w:szCs w:val="24"/>
              </w:rPr>
            </w:pPr>
            <w:r w:rsidRPr="001C4ED1">
              <w:rPr>
                <w:b/>
                <w:bCs/>
                <w:sz w:val="20"/>
                <w:szCs w:val="24"/>
              </w:rPr>
              <w:t>Machine Learning on Google Cloud Specialization</w:t>
            </w:r>
          </w:p>
          <w:p w14:paraId="67A54644" w14:textId="67A1D5E4" w:rsidR="00C7115A" w:rsidRPr="009558D0" w:rsidRDefault="00C7115A" w:rsidP="00C7115A">
            <w:pPr>
              <w:rPr>
                <w:b/>
                <w:bCs/>
                <w:sz w:val="20"/>
                <w:szCs w:val="24"/>
              </w:rPr>
            </w:pPr>
            <w:r w:rsidRPr="001C4ED1">
              <w:rPr>
                <w:b/>
                <w:bCs/>
                <w:sz w:val="20"/>
                <w:szCs w:val="24"/>
              </w:rPr>
              <w:t>Google Cloud</w:t>
            </w:r>
            <w:r w:rsidR="009558D0">
              <w:rPr>
                <w:b/>
                <w:bCs/>
                <w:sz w:val="20"/>
                <w:szCs w:val="24"/>
              </w:rPr>
              <w:t xml:space="preserve"> - </w:t>
            </w:r>
            <w:r w:rsidRPr="00CB72C2">
              <w:t>March 2024</w:t>
            </w:r>
          </w:p>
          <w:p w14:paraId="4A858B93" w14:textId="77777777" w:rsidR="00C7115A" w:rsidRDefault="00C7115A" w:rsidP="00C7115A">
            <w:pPr>
              <w:rPr>
                <w:b/>
                <w:bCs/>
              </w:rPr>
            </w:pPr>
          </w:p>
          <w:p w14:paraId="00485D53" w14:textId="4C16E1F7" w:rsidR="00C7115A" w:rsidRPr="001C4ED1" w:rsidRDefault="009558D0" w:rsidP="009558D0">
            <w:pPr>
              <w:rPr>
                <w:b/>
                <w:bCs/>
                <w:sz w:val="20"/>
                <w:szCs w:val="24"/>
              </w:rPr>
            </w:pPr>
            <w:r w:rsidRPr="009558D0">
              <w:rPr>
                <w:b/>
                <w:bCs/>
                <w:sz w:val="20"/>
                <w:szCs w:val="24"/>
              </w:rPr>
              <w:t>Machine Learning Operations (MLOps)</w:t>
            </w:r>
          </w:p>
          <w:p w14:paraId="353DC1D2" w14:textId="09C9F0D2" w:rsidR="00C7115A" w:rsidRDefault="00C7115A" w:rsidP="00C7115A">
            <w:r w:rsidRPr="001C4ED1">
              <w:rPr>
                <w:b/>
                <w:bCs/>
                <w:sz w:val="20"/>
                <w:szCs w:val="24"/>
              </w:rPr>
              <w:t>Google</w:t>
            </w:r>
            <w:r w:rsidR="009558D0">
              <w:rPr>
                <w:b/>
                <w:bCs/>
                <w:sz w:val="20"/>
                <w:szCs w:val="24"/>
              </w:rPr>
              <w:t xml:space="preserve"> Cloud - </w:t>
            </w:r>
            <w:r w:rsidR="009558D0">
              <w:t>Ma</w:t>
            </w:r>
            <w:r w:rsidRPr="009041B2">
              <w:t>r</w:t>
            </w:r>
            <w:r w:rsidR="009558D0">
              <w:t>ch</w:t>
            </w:r>
            <w:r w:rsidRPr="009041B2">
              <w:t xml:space="preserve"> 202</w:t>
            </w:r>
            <w:r w:rsidR="009558D0">
              <w:t>4</w:t>
            </w:r>
          </w:p>
          <w:p w14:paraId="2B6F2330" w14:textId="2E936285" w:rsidR="009558D0" w:rsidRDefault="009558D0" w:rsidP="00C7115A">
            <w:pPr>
              <w:rPr>
                <w:b/>
                <w:bCs/>
                <w:sz w:val="20"/>
                <w:szCs w:val="24"/>
              </w:rPr>
            </w:pPr>
            <w:r w:rsidRPr="009558D0">
              <w:rPr>
                <w:b/>
                <w:bCs/>
                <w:sz w:val="20"/>
                <w:szCs w:val="24"/>
              </w:rPr>
              <w:br/>
              <w:t>Production Machine Learning Systems</w:t>
            </w:r>
          </w:p>
          <w:p w14:paraId="51880A7C" w14:textId="024C31C6" w:rsidR="009558D0" w:rsidRPr="009558D0" w:rsidRDefault="009558D0" w:rsidP="00C7115A">
            <w:pPr>
              <w:rPr>
                <w:b/>
                <w:bCs/>
                <w:sz w:val="20"/>
                <w:szCs w:val="24"/>
              </w:rPr>
            </w:pPr>
            <w:r>
              <w:rPr>
                <w:b/>
                <w:bCs/>
                <w:sz w:val="20"/>
                <w:szCs w:val="24"/>
              </w:rPr>
              <w:t xml:space="preserve">Google Cloud – </w:t>
            </w:r>
            <w:r w:rsidRPr="009558D0">
              <w:rPr>
                <w:sz w:val="20"/>
                <w:szCs w:val="24"/>
              </w:rPr>
              <w:t>March 2024</w:t>
            </w:r>
          </w:p>
          <w:p w14:paraId="1D41634B" w14:textId="77777777" w:rsidR="00C7115A" w:rsidRDefault="00C7115A" w:rsidP="00C7115A"/>
          <w:p w14:paraId="4C360F87" w14:textId="77777777" w:rsidR="009558D0" w:rsidRDefault="00C7115A" w:rsidP="00C7115A">
            <w:pPr>
              <w:rPr>
                <w:b/>
                <w:bCs/>
                <w:sz w:val="20"/>
                <w:szCs w:val="24"/>
              </w:rPr>
            </w:pPr>
            <w:r w:rsidRPr="001C4ED1">
              <w:rPr>
                <w:b/>
                <w:bCs/>
                <w:sz w:val="20"/>
                <w:szCs w:val="24"/>
              </w:rPr>
              <w:t>Google IT Support Specialization</w:t>
            </w:r>
          </w:p>
          <w:p w14:paraId="46E11F77" w14:textId="77777777" w:rsidR="009558D0" w:rsidRDefault="00C7115A" w:rsidP="00C7115A">
            <w:r w:rsidRPr="001C4ED1">
              <w:rPr>
                <w:b/>
                <w:bCs/>
                <w:sz w:val="20"/>
                <w:szCs w:val="24"/>
              </w:rPr>
              <w:t>Google</w:t>
            </w:r>
            <w:r w:rsidR="009558D0">
              <w:rPr>
                <w:b/>
                <w:bCs/>
                <w:sz w:val="20"/>
                <w:szCs w:val="24"/>
              </w:rPr>
              <w:t xml:space="preserve"> - </w:t>
            </w:r>
            <w:r>
              <w:t>July 2022</w:t>
            </w:r>
          </w:p>
          <w:p w14:paraId="225FAF49" w14:textId="7527D52F" w:rsidR="00B7034E" w:rsidRPr="009558D0" w:rsidRDefault="00B7034E" w:rsidP="00C7115A">
            <w:pPr>
              <w:rPr>
                <w:b/>
                <w:bCs/>
                <w:sz w:val="20"/>
                <w:szCs w:val="24"/>
              </w:rPr>
            </w:pPr>
          </w:p>
        </w:tc>
      </w:tr>
    </w:tbl>
    <w:p w14:paraId="7D1AAAAB" w14:textId="269A2B97" w:rsidR="001337AB" w:rsidRDefault="001337AB" w:rsidP="000C45FF">
      <w:pPr>
        <w:tabs>
          <w:tab w:val="left" w:pos="990"/>
        </w:tabs>
      </w:pPr>
    </w:p>
    <w:sectPr w:rsidR="001337AB" w:rsidSect="00037971">
      <w:headerReference w:type="default" r:id="rId11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881BD7" w14:textId="77777777" w:rsidR="00C84431" w:rsidRDefault="00C84431" w:rsidP="000C45FF">
      <w:r>
        <w:separator/>
      </w:r>
    </w:p>
  </w:endnote>
  <w:endnote w:type="continuationSeparator" w:id="0">
    <w:p w14:paraId="1A6FA646" w14:textId="77777777" w:rsidR="00C84431" w:rsidRDefault="00C84431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5B04C5" w14:textId="77777777" w:rsidR="00C84431" w:rsidRDefault="00C84431" w:rsidP="000C45FF">
      <w:r>
        <w:separator/>
      </w:r>
    </w:p>
  </w:footnote>
  <w:footnote w:type="continuationSeparator" w:id="0">
    <w:p w14:paraId="0BDCA4C2" w14:textId="77777777" w:rsidR="00C84431" w:rsidRDefault="00C84431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1333F1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D63EB95" wp14:editId="1D51851A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0F8"/>
    <w:rsid w:val="00036450"/>
    <w:rsid w:val="00037971"/>
    <w:rsid w:val="00094499"/>
    <w:rsid w:val="000C45FF"/>
    <w:rsid w:val="000E3FD1"/>
    <w:rsid w:val="00112054"/>
    <w:rsid w:val="001317D8"/>
    <w:rsid w:val="001337AB"/>
    <w:rsid w:val="001525E1"/>
    <w:rsid w:val="00180329"/>
    <w:rsid w:val="0019001F"/>
    <w:rsid w:val="001A74A5"/>
    <w:rsid w:val="001B2ABD"/>
    <w:rsid w:val="001B446C"/>
    <w:rsid w:val="001C4ED1"/>
    <w:rsid w:val="001E0391"/>
    <w:rsid w:val="001E1759"/>
    <w:rsid w:val="001F1ECC"/>
    <w:rsid w:val="002400EB"/>
    <w:rsid w:val="00256CF7"/>
    <w:rsid w:val="00281FD5"/>
    <w:rsid w:val="002E10F8"/>
    <w:rsid w:val="0030481B"/>
    <w:rsid w:val="003156FC"/>
    <w:rsid w:val="00316D82"/>
    <w:rsid w:val="003254B5"/>
    <w:rsid w:val="00346A3F"/>
    <w:rsid w:val="0037121F"/>
    <w:rsid w:val="003910D8"/>
    <w:rsid w:val="003A5342"/>
    <w:rsid w:val="003A6B7D"/>
    <w:rsid w:val="003B06CA"/>
    <w:rsid w:val="004071FC"/>
    <w:rsid w:val="00445947"/>
    <w:rsid w:val="004813B3"/>
    <w:rsid w:val="00496591"/>
    <w:rsid w:val="004C63E4"/>
    <w:rsid w:val="004D3011"/>
    <w:rsid w:val="005262AC"/>
    <w:rsid w:val="005E39D5"/>
    <w:rsid w:val="005E735C"/>
    <w:rsid w:val="00600670"/>
    <w:rsid w:val="0062123A"/>
    <w:rsid w:val="0064560F"/>
    <w:rsid w:val="00646E75"/>
    <w:rsid w:val="006771D0"/>
    <w:rsid w:val="006C5C03"/>
    <w:rsid w:val="00715C21"/>
    <w:rsid w:val="00715FCB"/>
    <w:rsid w:val="00743101"/>
    <w:rsid w:val="00764C9F"/>
    <w:rsid w:val="007775E1"/>
    <w:rsid w:val="007867A0"/>
    <w:rsid w:val="007927F5"/>
    <w:rsid w:val="007B3624"/>
    <w:rsid w:val="00802CA0"/>
    <w:rsid w:val="0087572F"/>
    <w:rsid w:val="00902299"/>
    <w:rsid w:val="009260CD"/>
    <w:rsid w:val="00940A66"/>
    <w:rsid w:val="00952C25"/>
    <w:rsid w:val="009558D0"/>
    <w:rsid w:val="009867C7"/>
    <w:rsid w:val="00A2118D"/>
    <w:rsid w:val="00A2437C"/>
    <w:rsid w:val="00A47744"/>
    <w:rsid w:val="00AD0A50"/>
    <w:rsid w:val="00AD76E2"/>
    <w:rsid w:val="00B20152"/>
    <w:rsid w:val="00B359E4"/>
    <w:rsid w:val="00B57D98"/>
    <w:rsid w:val="00B7034E"/>
    <w:rsid w:val="00B70850"/>
    <w:rsid w:val="00C066B6"/>
    <w:rsid w:val="00C37BA1"/>
    <w:rsid w:val="00C4674C"/>
    <w:rsid w:val="00C506CF"/>
    <w:rsid w:val="00C7115A"/>
    <w:rsid w:val="00C72BED"/>
    <w:rsid w:val="00C76A33"/>
    <w:rsid w:val="00C84431"/>
    <w:rsid w:val="00C9578B"/>
    <w:rsid w:val="00CA3063"/>
    <w:rsid w:val="00CB0055"/>
    <w:rsid w:val="00D2522B"/>
    <w:rsid w:val="00D422DE"/>
    <w:rsid w:val="00D5459D"/>
    <w:rsid w:val="00D80CE2"/>
    <w:rsid w:val="00DA1F4D"/>
    <w:rsid w:val="00DD172A"/>
    <w:rsid w:val="00E07A5B"/>
    <w:rsid w:val="00E25A26"/>
    <w:rsid w:val="00E4381A"/>
    <w:rsid w:val="00E55D74"/>
    <w:rsid w:val="00EE0F11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15E512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C7115A"/>
    <w:rPr>
      <w:color w:val="70440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38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www.linkedin.com/in/devindu-malshan-b88b242b9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devindu.nwcv@gmail.com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vindu%20Malshan\AppData\Roaming\Microsoft\Templates\Bold%20modern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938808E11C8745468EE02A275299A4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CCF544-615B-4878-806C-E74EAEDD3A9F}"/>
      </w:docPartPr>
      <w:docPartBody>
        <w:p w:rsidR="004076E1" w:rsidRDefault="005E500D" w:rsidP="005E500D">
          <w:pPr>
            <w:pStyle w:val="938808E11C8745468EE02A275299A442"/>
          </w:pPr>
          <w:r w:rsidRPr="00D5459D">
            <w:t>Profile</w:t>
          </w:r>
        </w:p>
      </w:docPartBody>
    </w:docPart>
    <w:docPart>
      <w:docPartPr>
        <w:name w:val="078AE92F15184357A8DE999CAB7915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649A27-3CA5-4026-A3AD-75B5D0106BAB}"/>
      </w:docPartPr>
      <w:docPartBody>
        <w:p w:rsidR="004076E1" w:rsidRDefault="005E500D" w:rsidP="005E500D">
          <w:pPr>
            <w:pStyle w:val="078AE92F15184357A8DE999CAB791527"/>
          </w:pPr>
          <w:r w:rsidRPr="004D3011">
            <w:t>PHONE:</w:t>
          </w:r>
        </w:p>
      </w:docPartBody>
    </w:docPart>
    <w:docPart>
      <w:docPartPr>
        <w:name w:val="645811DDD9004E1D9B043D7FBB9701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475925-E2D3-4AB3-98B4-5BABBC691928}"/>
      </w:docPartPr>
      <w:docPartBody>
        <w:p w:rsidR="004076E1" w:rsidRDefault="005E500D" w:rsidP="005E500D">
          <w:pPr>
            <w:pStyle w:val="645811DDD9004E1D9B043D7FBB9701AE"/>
          </w:pPr>
          <w:r w:rsidRPr="004D3011">
            <w:t>EMAIL:</w:t>
          </w:r>
        </w:p>
      </w:docPartBody>
    </w:docPart>
    <w:docPart>
      <w:docPartPr>
        <w:name w:val="DC3B47D619D04473B8548395051B4A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A3302E-9204-41D0-88F6-31BADF28F4DE}"/>
      </w:docPartPr>
      <w:docPartBody>
        <w:p w:rsidR="004076E1" w:rsidRDefault="005E500D" w:rsidP="005E500D">
          <w:pPr>
            <w:pStyle w:val="DC3B47D619D04473B8548395051B4AFD"/>
          </w:pPr>
          <w:r w:rsidRPr="00036450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DA6"/>
    <w:rsid w:val="000F4760"/>
    <w:rsid w:val="002B0674"/>
    <w:rsid w:val="004076E1"/>
    <w:rsid w:val="005E500D"/>
    <w:rsid w:val="006C5C03"/>
    <w:rsid w:val="0087572F"/>
    <w:rsid w:val="009B5DA6"/>
    <w:rsid w:val="00B5782F"/>
    <w:rsid w:val="00CA3063"/>
    <w:rsid w:val="00EE0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5E500D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kern w:val="0"/>
      <w:szCs w:val="26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E500D"/>
    <w:rPr>
      <w:rFonts w:asciiTheme="majorHAnsi" w:eastAsiaTheme="majorEastAsia" w:hAnsiTheme="majorHAnsi" w:cstheme="majorBidi"/>
      <w:b/>
      <w:bCs/>
      <w:caps/>
      <w:kern w:val="0"/>
      <w:szCs w:val="26"/>
      <w:lang w:eastAsia="ja-JP"/>
      <w14:ligatures w14:val="none"/>
    </w:rPr>
  </w:style>
  <w:style w:type="paragraph" w:customStyle="1" w:styleId="938808E11C8745468EE02A275299A442">
    <w:name w:val="938808E11C8745468EE02A275299A442"/>
    <w:rsid w:val="005E500D"/>
  </w:style>
  <w:style w:type="paragraph" w:customStyle="1" w:styleId="078AE92F15184357A8DE999CAB791527">
    <w:name w:val="078AE92F15184357A8DE999CAB791527"/>
    <w:rsid w:val="005E500D"/>
  </w:style>
  <w:style w:type="paragraph" w:customStyle="1" w:styleId="645811DDD9004E1D9B043D7FBB9701AE">
    <w:name w:val="645811DDD9004E1D9B043D7FBB9701AE"/>
    <w:rsid w:val="005E500D"/>
  </w:style>
  <w:style w:type="paragraph" w:customStyle="1" w:styleId="DC3B47D619D04473B8548395051B4AFD">
    <w:name w:val="DC3B47D619D04473B8548395051B4AFD"/>
    <w:rsid w:val="005E500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3848B9F-6FC6-4D4C-879F-9C604C0DA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</Template>
  <TotalTime>0</TotalTime>
  <Pages>1</Pages>
  <Words>319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2024-10-12T15:15:00Z</dcterms:created>
  <dcterms:modified xsi:type="dcterms:W3CDTF">2024-10-12T15:15:00Z</dcterms:modified>
</cp:coreProperties>
</file>